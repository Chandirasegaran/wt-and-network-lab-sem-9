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AB8EF" w14:textId="32EE7DA8" w:rsidR="004A73BF" w:rsidRPr="005335C7" w:rsidRDefault="00A61293" w:rsidP="00B70876">
      <w:pPr>
        <w:tabs>
          <w:tab w:val="left" w:pos="10260"/>
        </w:tabs>
        <w:rPr>
          <w:rFonts w:ascii="Product Sans" w:hAnsi="Product Sans"/>
        </w:rPr>
      </w:pPr>
      <w:r w:rsidRPr="005335C7">
        <w:rPr>
          <w:rFonts w:ascii="Product Sans" w:hAnsi="Product Sans"/>
          <w:noProof/>
          <w:lang w:eastAsia="en-US"/>
        </w:rPr>
        <w:drawing>
          <wp:anchor distT="0" distB="0" distL="114300" distR="114300" simplePos="0" relativeHeight="251636736" behindDoc="1" locked="0" layoutInCell="1" allowOverlap="1" wp14:anchorId="46E731DC" wp14:editId="2E7092B3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BD2" w:rsidRPr="005335C7">
        <w:rPr>
          <w:rFonts w:ascii="Product Sans" w:hAnsi="Product Sans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2FB8A556" wp14:editId="59AB9295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50A41B" id="Rectangle 186" o:spid="_x0000_s1026" style="position:absolute;margin-left:-59.75pt;margin-top:530.6pt;width:629.25pt;height:224.35pt;z-index:-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" fillcolor="#2fbfca [3204]" stroked="f"/>
            </w:pict>
          </mc:Fallback>
        </mc:AlternateContent>
      </w:r>
      <w:r w:rsidR="00A87BD2" w:rsidRPr="005335C7">
        <w:rPr>
          <w:rFonts w:ascii="Product Sans" w:hAnsi="Product Sans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26233CC4" wp14:editId="30DEEE7D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64FA92" id="Rectangle 187" o:spid="_x0000_s1026" style="position:absolute;margin-left:365.1pt;margin-top:530.6pt;width:199.15pt;height:235.2pt;z-index:-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" fillcolor="#369 [3205]" stroked="f"/>
            </w:pict>
          </mc:Fallback>
        </mc:AlternateContent>
      </w:r>
      <w:r w:rsidR="00A87BD2" w:rsidRPr="005335C7">
        <w:rPr>
          <w:rFonts w:ascii="Product Sans" w:hAnsi="Product Sans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51CF9FC8" wp14:editId="0D773EE4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F33DFE" id="Rectangle 188" o:spid="_x0000_s1026" style="position:absolute;margin-left:-57.9pt;margin-top:-46.55pt;width:623.5pt;height:63.3pt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" fillcolor="#666 [3206]" stroked="f"/>
            </w:pict>
          </mc:Fallback>
        </mc:AlternateContent>
      </w:r>
      <w:r w:rsidR="00A87BD2" w:rsidRPr="005335C7">
        <w:rPr>
          <w:rFonts w:ascii="Product Sans" w:hAnsi="Product Sans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BC50959" wp14:editId="510487D4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0ABB1" w14:textId="5A9C1FBF" w:rsidR="001351ED" w:rsidRPr="005335C7" w:rsidRDefault="001351ED" w:rsidP="000C6CA1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6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C50959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6" type="#_x0000_t202" style="position:absolute;margin-left:-35.8pt;margin-top:-34.35pt;width:587.65pt;height:45.8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" filled="f" stroked="f">
                <v:textbox>
                  <w:txbxContent>
                    <w:p w14:paraId="0A30ABB1" w14:textId="5A9C1FBF" w:rsidR="001351ED" w:rsidRPr="005335C7" w:rsidRDefault="001351ED" w:rsidP="000C6CA1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60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F587E8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4F6BBC60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73269AB2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2B09871E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27914578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0B22CF95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51824971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0E484461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0573E5EE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4A4880C6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5A81174D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2567C9FA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19BC4FF8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68548FE5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0F2123E1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056A207F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536D4CA0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23218193" w14:textId="77777777" w:rsidR="001C3E2F" w:rsidRPr="005335C7" w:rsidRDefault="001C3E2F" w:rsidP="00B70876">
      <w:pPr>
        <w:tabs>
          <w:tab w:val="left" w:pos="10260"/>
        </w:tabs>
        <w:rPr>
          <w:rFonts w:ascii="Product Sans" w:hAnsi="Product Sans"/>
        </w:rPr>
      </w:pPr>
    </w:p>
    <w:p w14:paraId="5774AA02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31AB051D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08F00314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7AB2CC10" w14:textId="77777777" w:rsidR="004A73BF" w:rsidRPr="005335C7" w:rsidRDefault="004A73BF" w:rsidP="00B70876">
      <w:pPr>
        <w:tabs>
          <w:tab w:val="left" w:pos="10260"/>
        </w:tabs>
        <w:rPr>
          <w:rFonts w:ascii="Product Sans" w:hAnsi="Product Sans"/>
        </w:rPr>
      </w:pPr>
    </w:p>
    <w:p w14:paraId="384B6BB0" w14:textId="77777777" w:rsidR="00B70876" w:rsidRPr="005335C7" w:rsidRDefault="00B70876" w:rsidP="00B70876">
      <w:pPr>
        <w:tabs>
          <w:tab w:val="left" w:pos="10260"/>
        </w:tabs>
        <w:rPr>
          <w:rFonts w:ascii="Product Sans" w:hAnsi="Product Sans"/>
        </w:rPr>
      </w:pPr>
    </w:p>
    <w:p w14:paraId="406F0BBD" w14:textId="77777777" w:rsidR="001351ED" w:rsidRPr="005335C7" w:rsidRDefault="001351ED" w:rsidP="001351ED">
      <w:pPr>
        <w:tabs>
          <w:tab w:val="left" w:pos="10260"/>
        </w:tabs>
        <w:rPr>
          <w:rFonts w:ascii="Product Sans" w:hAnsi="Product Sans"/>
        </w:rPr>
      </w:pPr>
    </w:p>
    <w:p w14:paraId="7F223277" w14:textId="0257555A" w:rsidR="001351ED" w:rsidRPr="005335C7" w:rsidRDefault="005335C7">
      <w:pPr>
        <w:rPr>
          <w:rFonts w:ascii="Product Sans" w:hAnsi="Product Sans"/>
        </w:rPr>
      </w:pPr>
      <w:r w:rsidRPr="005335C7">
        <w:rPr>
          <w:rFonts w:ascii="Product Sans" w:hAnsi="Product Sans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3700F98" wp14:editId="37F0BD23">
                <wp:simplePos x="0" y="0"/>
                <wp:positionH relativeFrom="column">
                  <wp:posOffset>4850130</wp:posOffset>
                </wp:positionH>
                <wp:positionV relativeFrom="paragraph">
                  <wp:posOffset>2919730</wp:posOffset>
                </wp:positionV>
                <wp:extent cx="2134870" cy="1645285"/>
                <wp:effectExtent l="0" t="0" r="0" b="0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164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80C1D" w14:textId="78134BA0" w:rsidR="005335C7" w:rsidRPr="005335C7" w:rsidRDefault="005335C7" w:rsidP="005335C7">
                            <w:pPr>
                              <w:rPr>
                                <w:rFonts w:ascii="Product Sans" w:hAnsi="Product Sans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 w:rsidRPr="005335C7">
                              <w:rPr>
                                <w:rFonts w:ascii="Product Sans" w:hAnsi="Product Sans" w:cs="Arial"/>
                                <w:color w:val="FFFFFF" w:themeColor="background1"/>
                                <w:sz w:val="48"/>
                                <w:szCs w:val="68"/>
                              </w:rPr>
                              <w:t>Submitted by</w:t>
                            </w:r>
                          </w:p>
                          <w:p w14:paraId="792DEEB5" w14:textId="58F65AEC" w:rsidR="00B70876" w:rsidRPr="005335C7" w:rsidRDefault="005335C7" w:rsidP="005335C7">
                            <w:pPr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  <w:r w:rsidRPr="005335C7"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  <w:t>I. Chandirasegaran</w:t>
                            </w:r>
                          </w:p>
                          <w:p w14:paraId="0417106D" w14:textId="22CE8BCF" w:rsidR="005335C7" w:rsidRPr="005335C7" w:rsidRDefault="005335C7" w:rsidP="005335C7">
                            <w:pPr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  <w:r w:rsidRPr="005335C7"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  <w:t>19384104</w:t>
                            </w:r>
                          </w:p>
                          <w:p w14:paraId="7F675F64" w14:textId="13BA5514" w:rsidR="005335C7" w:rsidRPr="005335C7" w:rsidRDefault="005335C7" w:rsidP="005335C7">
                            <w:pPr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  <w:r w:rsidRPr="005335C7"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  <w:t>M.Sc. Computer Science</w:t>
                            </w:r>
                          </w:p>
                          <w:p w14:paraId="0F1598AD" w14:textId="34929296" w:rsidR="005335C7" w:rsidRPr="005335C7" w:rsidRDefault="005335C7" w:rsidP="005335C7">
                            <w:pPr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  <w:r w:rsidRPr="005335C7"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  <w:t>Integrated 5</w:t>
                            </w:r>
                            <w:r w:rsidRPr="005335C7"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  <w:vertAlign w:val="superscript"/>
                              </w:rPr>
                              <w:t>th</w:t>
                            </w:r>
                            <w:r w:rsidRPr="005335C7"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  <w:t xml:space="preserve"> Year</w:t>
                            </w:r>
                          </w:p>
                          <w:p w14:paraId="416A22C0" w14:textId="77777777" w:rsidR="005335C7" w:rsidRPr="005335C7" w:rsidRDefault="005335C7" w:rsidP="005335C7">
                            <w:pPr>
                              <w:jc w:val="center"/>
                              <w:rPr>
                                <w:rFonts w:ascii="Product Sans" w:hAnsi="Product Sans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700F98" id="Text Box 166" o:spid="_x0000_s1027" type="#_x0000_t202" style="position:absolute;margin-left:381.9pt;margin-top:229.9pt;width:168.1pt;height:129.5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" filled="f" stroked="f">
                <v:textbox>
                  <w:txbxContent>
                    <w:p w14:paraId="13580C1D" w14:textId="78134BA0" w:rsidR="005335C7" w:rsidRPr="005335C7" w:rsidRDefault="005335C7" w:rsidP="005335C7">
                      <w:pPr>
                        <w:rPr>
                          <w:rFonts w:ascii="Product Sans" w:hAnsi="Product Sans" w:cs="Arial"/>
                          <w:color w:val="FFFFFF" w:themeColor="background1"/>
                          <w:sz w:val="48"/>
                          <w:szCs w:val="68"/>
                        </w:rPr>
                      </w:pPr>
                      <w:r w:rsidRPr="005335C7">
                        <w:rPr>
                          <w:rFonts w:ascii="Product Sans" w:hAnsi="Product Sans" w:cs="Arial"/>
                          <w:color w:val="FFFFFF" w:themeColor="background1"/>
                          <w:sz w:val="48"/>
                          <w:szCs w:val="68"/>
                        </w:rPr>
                        <w:t>Submitted by</w:t>
                      </w:r>
                    </w:p>
                    <w:p w14:paraId="792DEEB5" w14:textId="58F65AEC" w:rsidR="00B70876" w:rsidRPr="005335C7" w:rsidRDefault="005335C7" w:rsidP="005335C7">
                      <w:pPr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</w:pPr>
                      <w:r w:rsidRPr="005335C7"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  <w:t>I. Chandirasegaran</w:t>
                      </w:r>
                    </w:p>
                    <w:p w14:paraId="0417106D" w14:textId="22CE8BCF" w:rsidR="005335C7" w:rsidRPr="005335C7" w:rsidRDefault="005335C7" w:rsidP="005335C7">
                      <w:pPr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</w:pPr>
                      <w:r w:rsidRPr="005335C7"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  <w:t>19384104</w:t>
                      </w:r>
                    </w:p>
                    <w:p w14:paraId="7F675F64" w14:textId="13BA5514" w:rsidR="005335C7" w:rsidRPr="005335C7" w:rsidRDefault="005335C7" w:rsidP="005335C7">
                      <w:pPr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</w:pPr>
                      <w:r w:rsidRPr="005335C7"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  <w:t>M.Sc. Computer Science</w:t>
                      </w:r>
                    </w:p>
                    <w:p w14:paraId="0F1598AD" w14:textId="34929296" w:rsidR="005335C7" w:rsidRPr="005335C7" w:rsidRDefault="005335C7" w:rsidP="005335C7">
                      <w:pPr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</w:pPr>
                      <w:r w:rsidRPr="005335C7"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  <w:t>Integrated 5</w:t>
                      </w:r>
                      <w:r w:rsidRPr="005335C7"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  <w:vertAlign w:val="superscript"/>
                        </w:rPr>
                        <w:t>th</w:t>
                      </w:r>
                      <w:r w:rsidRPr="005335C7"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  <w:t xml:space="preserve"> Year</w:t>
                      </w:r>
                    </w:p>
                    <w:p w14:paraId="416A22C0" w14:textId="77777777" w:rsidR="005335C7" w:rsidRPr="005335C7" w:rsidRDefault="005335C7" w:rsidP="005335C7">
                      <w:pPr>
                        <w:jc w:val="center"/>
                        <w:rPr>
                          <w:rFonts w:ascii="Product Sans" w:hAnsi="Product Sans" w:cs="Arial"/>
                          <w:color w:val="FFFFFF" w:themeColor="background1"/>
                          <w:sz w:val="28"/>
                          <w:szCs w:val="3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6CA1" w:rsidRPr="005335C7">
        <w:rPr>
          <w:rFonts w:ascii="Product Sans" w:hAnsi="Product Sans"/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37760" behindDoc="0" locked="0" layoutInCell="1" allowOverlap="1" wp14:anchorId="35DBAA74" wp14:editId="16910585">
                <wp:simplePos x="0" y="0"/>
                <wp:positionH relativeFrom="column">
                  <wp:posOffset>-102870</wp:posOffset>
                </wp:positionH>
                <wp:positionV relativeFrom="page">
                  <wp:posOffset>7901940</wp:posOffset>
                </wp:positionV>
                <wp:extent cx="4524703" cy="1607820"/>
                <wp:effectExtent l="0" t="0" r="9525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703" cy="160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687690" w14:textId="53C0CC9D" w:rsidR="007B7D0C" w:rsidRPr="005335C7" w:rsidRDefault="005335C7" w:rsidP="00FD7487">
                            <w:pPr>
                              <w:rPr>
                                <w:rStyle w:val="sowc"/>
                                <w:rFonts w:ascii="Product Sans" w:hAnsi="Product Sans" w:cs="Arial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335C7">
                              <w:rPr>
                                <w:rFonts w:ascii="Product Sans" w:hAnsi="Product Sans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Network and Web</w:t>
                            </w:r>
                            <w:r w:rsidRPr="005335C7">
                              <w:rPr>
                                <w:rFonts w:ascii="Product Sans" w:hAnsi="Product Sans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5335C7">
                              <w:rPr>
                                <w:rFonts w:ascii="Product Sans" w:hAnsi="Product Sans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Technology </w:t>
                            </w:r>
                            <w:r w:rsidRPr="005335C7">
                              <w:rPr>
                                <w:rFonts w:ascii="Product Sans" w:hAnsi="Product Sans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Lab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BAA74" id="Text Box 4" o:spid="_x0000_s1028" type="#_x0000_t202" style="position:absolute;margin-left:-8.1pt;margin-top:622.2pt;width:356.3pt;height:126.6pt;z-index:25163776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" filled="f" fillcolor="#fffffe" stroked="f" strokecolor="#212120" insetpen="t">
                <v:textbox inset="2.88pt,2.88pt,2.88pt,2.88pt">
                  <w:txbxContent>
                    <w:p w14:paraId="2F687690" w14:textId="53C0CC9D" w:rsidR="007B7D0C" w:rsidRPr="005335C7" w:rsidRDefault="005335C7" w:rsidP="00FD7487">
                      <w:pPr>
                        <w:rPr>
                          <w:rStyle w:val="sowc"/>
                          <w:rFonts w:ascii="Product Sans" w:hAnsi="Product Sans" w:cs="Arial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 w:rsidRPr="005335C7">
                        <w:rPr>
                          <w:rFonts w:ascii="Product Sans" w:hAnsi="Product Sans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Network and Web</w:t>
                      </w:r>
                      <w:r w:rsidRPr="005335C7">
                        <w:rPr>
                          <w:rFonts w:ascii="Product Sans" w:hAnsi="Product Sans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Pr="005335C7">
                        <w:rPr>
                          <w:rFonts w:ascii="Product Sans" w:hAnsi="Product Sans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Technology </w:t>
                      </w:r>
                      <w:r w:rsidRPr="005335C7">
                        <w:rPr>
                          <w:rFonts w:ascii="Product Sans" w:hAnsi="Product Sans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Lab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351ED" w:rsidRPr="005335C7">
        <w:rPr>
          <w:rFonts w:ascii="Product Sans" w:hAnsi="Product Sans"/>
        </w:rPr>
        <w:br w:type="page"/>
      </w:r>
    </w:p>
    <w:p w14:paraId="29A5D993" w14:textId="4E894956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5335C7">
        <w:rPr>
          <w:rFonts w:ascii="Product Sans" w:hAnsi="Product Sans"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CF52A5" wp14:editId="43A234B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646035" cy="998220"/>
                <wp:effectExtent l="0" t="0" r="0" b="0"/>
                <wp:wrapNone/>
                <wp:docPr id="636245171" name="Rectangle 636245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035" cy="9982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6EB9A" w14:textId="77777777" w:rsidR="005335C7" w:rsidRPr="005335C7" w:rsidRDefault="005335C7" w:rsidP="005335C7">
                            <w:pPr>
                              <w:rPr>
                                <w:rFonts w:ascii="Product Sans" w:hAnsi="Product Sans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IN"/>
                              </w:rPr>
                            </w:pPr>
                            <w:r w:rsidRPr="005335C7">
                              <w:rPr>
                                <w:rFonts w:ascii="Product Sans" w:hAnsi="Product Sans" w:cs="Arial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n-IN"/>
                              </w:rPr>
                              <w:t xml:space="preserve">HTML form Designing, Validation, and Database Storing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F52A5" id="Rectangle 636245171" o:spid="_x0000_s1029" style="position:absolute;margin-left:0;margin-top:0;width:602.05pt;height:7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" fillcolor="#2fbfca [3204]" stroked="f" strokeweight="2pt">
                <v:textbox>
                  <w:txbxContent>
                    <w:p w14:paraId="3206EB9A" w14:textId="77777777" w:rsidR="005335C7" w:rsidRPr="005335C7" w:rsidRDefault="005335C7" w:rsidP="005335C7">
                      <w:pPr>
                        <w:rPr>
                          <w:rFonts w:ascii="Product Sans" w:hAnsi="Product Sans" w:cs="Arial"/>
                          <w:b/>
                          <w:color w:val="FFFFFF" w:themeColor="background1"/>
                          <w:sz w:val="56"/>
                          <w:szCs w:val="56"/>
                          <w:lang w:val="en-IN"/>
                        </w:rPr>
                      </w:pPr>
                      <w:r w:rsidRPr="005335C7">
                        <w:rPr>
                          <w:rFonts w:ascii="Product Sans" w:hAnsi="Product Sans" w:cs="Arial"/>
                          <w:b/>
                          <w:color w:val="FFFFFF" w:themeColor="background1"/>
                          <w:sz w:val="56"/>
                          <w:szCs w:val="56"/>
                          <w:lang w:val="en-IN"/>
                        </w:rPr>
                        <w:t xml:space="preserve">HTML form Designing, Validation, and Database Storing </w:t>
                      </w:r>
                    </w:p>
                  </w:txbxContent>
                </v:textbox>
              </v:rect>
            </w:pict>
          </mc:Fallback>
        </mc:AlternateContent>
      </w:r>
    </w:p>
    <w:p w14:paraId="2A5016DA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7BD44BB6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5B5DA16E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1CCB5FDF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76B1B83B" w14:textId="625C75E6" w:rsidR="005335C7" w:rsidRPr="00723A73" w:rsidRDefault="005335C7">
      <w:pPr>
        <w:rPr>
          <w:rFonts w:ascii="Product Sans" w:hAnsi="Product Sans" w:cs="Arial"/>
          <w:color w:val="336699" w:themeColor="accent2"/>
          <w:kern w:val="32"/>
          <w:sz w:val="18"/>
          <w:szCs w:val="12"/>
        </w:rPr>
      </w:pPr>
      <w:r w:rsidRPr="005335C7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>GitHub Link:</w:t>
      </w:r>
      <w:r w:rsidR="00C92D16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 xml:space="preserve"> </w:t>
      </w:r>
      <w:hyperlink r:id="rId9" w:history="1">
        <w:r w:rsidR="00723A73" w:rsidRPr="00723A73">
          <w:rPr>
            <w:rStyle w:val="Hyperlink"/>
            <w:rFonts w:ascii="Product Sans" w:hAnsi="Product Sans" w:cs="Arial"/>
            <w:kern w:val="32"/>
            <w:sz w:val="18"/>
            <w:szCs w:val="12"/>
          </w:rPr>
          <w:t>https://github.com/Chandirasegaran/wt-and-network-lab-sem-9/tree/main/WT%20Ex%201</w:t>
        </w:r>
      </w:hyperlink>
    </w:p>
    <w:p w14:paraId="7093E76D" w14:textId="565AA9C4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5335C7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 xml:space="preserve">Page Live at: </w:t>
      </w:r>
      <w:hyperlink r:id="rId10" w:history="1">
        <w:r w:rsidR="00C92D16" w:rsidRPr="00C92D16">
          <w:rPr>
            <w:rStyle w:val="Hyperlink"/>
            <w:rFonts w:ascii="Product Sans" w:hAnsi="Product Sans" w:cs="Arial"/>
            <w:kern w:val="32"/>
            <w:sz w:val="18"/>
            <w:szCs w:val="12"/>
          </w:rPr>
          <w:t>https://chandirasegaran.github.io/wt-and-network-lab-sem-9/WT%20Ex%201/index.html</w:t>
        </w:r>
      </w:hyperlink>
    </w:p>
    <w:p w14:paraId="05C22562" w14:textId="77777777" w:rsidR="00723A73" w:rsidRDefault="00723A73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4BC40E6B" w14:textId="09F7E2BD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5335C7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>Aim:</w:t>
      </w:r>
    </w:p>
    <w:p w14:paraId="3761714A" w14:textId="77777777" w:rsidR="005335C7" w:rsidRPr="005335C7" w:rsidRDefault="005335C7">
      <w:pPr>
        <w:rPr>
          <w:rFonts w:ascii="Product Sans" w:hAnsi="Product Sans" w:cs="Arial"/>
          <w:color w:val="336699" w:themeColor="accent2"/>
          <w:kern w:val="32"/>
          <w:sz w:val="32"/>
          <w:szCs w:val="22"/>
        </w:rPr>
      </w:pPr>
      <w:r w:rsidRPr="005335C7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ab/>
      </w:r>
      <w:r w:rsidRPr="005335C7">
        <w:rPr>
          <w:rFonts w:ascii="Product Sans" w:hAnsi="Product Sans" w:cs="Arial"/>
          <w:color w:val="336699" w:themeColor="accent2"/>
          <w:kern w:val="32"/>
          <w:sz w:val="32"/>
          <w:szCs w:val="22"/>
        </w:rPr>
        <w:t>To design an HTML form and validate using JavaScript and Connect to Database and store the data.</w:t>
      </w:r>
    </w:p>
    <w:p w14:paraId="3AA03CEF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3A4EEBF9" w14:textId="783E0404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5335C7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>HTML &amp; PHP Code:</w:t>
      </w:r>
    </w:p>
    <w:p w14:paraId="56D9D397" w14:textId="77777777" w:rsid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800000"/>
          <w:sz w:val="21"/>
          <w:szCs w:val="21"/>
          <w:lang w:val="en-IN" w:eastAsia="en-IN"/>
        </w:rPr>
      </w:pPr>
    </w:p>
    <w:p w14:paraId="2CACE49D" w14:textId="323C857D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&lt;?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php</w:t>
      </w:r>
      <w:proofErr w:type="spellEnd"/>
    </w:p>
    <w:p w14:paraId="7FCB334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Database configuration</w:t>
      </w:r>
    </w:p>
    <w:p w14:paraId="317BE9C4" w14:textId="3505FC84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servername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"localhost"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; </w:t>
      </w:r>
    </w:p>
    <w:p w14:paraId="79C3C11E" w14:textId="41B520D4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$username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"root"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; </w:t>
      </w:r>
    </w:p>
    <w:p w14:paraId="65D48F96" w14:textId="5CB94CCA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$password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"2503"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; </w:t>
      </w:r>
    </w:p>
    <w:p w14:paraId="269558B7" w14:textId="4BC3D12D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dbname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studentreg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; </w:t>
      </w:r>
    </w:p>
    <w:p w14:paraId="4A793B8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27EE463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Create a connection to the database</w:t>
      </w:r>
    </w:p>
    <w:p w14:paraId="7B09B74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$conn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new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267F99"/>
          <w:sz w:val="21"/>
          <w:szCs w:val="21"/>
          <w:lang w:val="en-IN" w:eastAsia="en-IN"/>
        </w:rPr>
        <w:t>mysqli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servername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$username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$password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dbname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);</w:t>
      </w:r>
    </w:p>
    <w:p w14:paraId="3EC9EBB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63640D1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Check the connection</w:t>
      </w:r>
    </w:p>
    <w:p w14:paraId="1056134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$conn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-&gt;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connect_error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 {</w:t>
      </w:r>
    </w:p>
    <w:p w14:paraId="512D626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die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"Connection failed: 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.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$conn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-&gt;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connect_error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);</w:t>
      </w:r>
    </w:p>
    <w:p w14:paraId="5525EA2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}</w:t>
      </w:r>
    </w:p>
    <w:p w14:paraId="2A95C6D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EFA280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Initialize variables</w:t>
      </w:r>
    </w:p>
    <w:p w14:paraId="6DDE936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$name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$regno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fname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mname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$dob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$email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$phone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$course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;</w:t>
      </w:r>
    </w:p>
    <w:p w14:paraId="0EC9776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img_destination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"uploads/default.jpg"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;   </w:t>
      </w:r>
    </w:p>
    <w:p w14:paraId="61F5E7C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resume_destination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"uploads/default.pdf"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;</w:t>
      </w:r>
    </w:p>
    <w:p w14:paraId="31CAB7A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8F572F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Handle form data and file uploads</w:t>
      </w:r>
    </w:p>
    <w:p w14:paraId="0B49398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$_SERVER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"REQUEST_METHOD"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] ==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"POST"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 {</w:t>
      </w:r>
    </w:p>
    <w:p w14:paraId="13303C1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$name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strtoupper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$_POST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"name"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]);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Convert to uppercase</w:t>
      </w:r>
    </w:p>
    <w:p w14:paraId="3C7F297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$regno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strtoupper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$_POST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"regno"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]);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Convert to uppercase</w:t>
      </w:r>
    </w:p>
    <w:p w14:paraId="7566502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fname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strtoupper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$_POST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fname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]);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Convert to uppercase</w:t>
      </w:r>
    </w:p>
    <w:p w14:paraId="711EFD6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mname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strtoupper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$_POST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mname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]);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Convert to uppercase</w:t>
      </w:r>
    </w:p>
    <w:p w14:paraId="4CEB581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$dob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$_POST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"dob"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];</w:t>
      </w:r>
    </w:p>
    <w:p w14:paraId="7B9E585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$email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$_POST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"email"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];</w:t>
      </w:r>
    </w:p>
    <w:p w14:paraId="04AF1AF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$phone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$_POST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"phone"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];</w:t>
      </w:r>
    </w:p>
    <w:p w14:paraId="4CA9E27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$course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$_POST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courselist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];</w:t>
      </w:r>
    </w:p>
    <w:p w14:paraId="2C62220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BBF8FB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Handle image upload</w:t>
      </w:r>
    </w:p>
    <w:p w14:paraId="0EF8B23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isset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$_FILES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img-btn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]) &amp;&amp;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$_FILES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img-btn</w:t>
      </w:r>
      <w:proofErr w:type="spellEnd"/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"error"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] ==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 {</w:t>
      </w:r>
    </w:p>
    <w:p w14:paraId="75DA19A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img_name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$_FILES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img-btn</w:t>
      </w:r>
      <w:proofErr w:type="spellEnd"/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"name"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];</w:t>
      </w:r>
    </w:p>
    <w:p w14:paraId="4B164F6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img_tmp_name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$_FILES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img-btn</w:t>
      </w:r>
      <w:proofErr w:type="spellEnd"/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tmp_name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];</w:t>
      </w:r>
    </w:p>
    <w:p w14:paraId="31F08CC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img_destination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"uploads/</w:t>
      </w:r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.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regno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.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"_photo.jpg"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;</w:t>
      </w:r>
    </w:p>
    <w:p w14:paraId="7455021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7C3DD96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Move the uploaded image to a specified directory</w:t>
      </w:r>
    </w:p>
    <w:p w14:paraId="6BC98B3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move_uploaded_</w:t>
      </w:r>
      <w:proofErr w:type="gram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file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img_tmp_name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img_destination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);</w:t>
      </w:r>
    </w:p>
    <w:p w14:paraId="2DEFD97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    }</w:t>
      </w:r>
    </w:p>
    <w:p w14:paraId="65765B2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893FED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Handle PDF resume upload</w:t>
      </w:r>
    </w:p>
    <w:p w14:paraId="30A3B0B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isset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$_FILES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"res-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btn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]) &amp;&amp;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$_FILES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"res-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btn</w:t>
      </w:r>
      <w:proofErr w:type="spellEnd"/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"error"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] ==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 {</w:t>
      </w:r>
    </w:p>
    <w:p w14:paraId="12BED13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resume_name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$_FILES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"res-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btn</w:t>
      </w:r>
      <w:proofErr w:type="spellEnd"/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"name"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];</w:t>
      </w:r>
    </w:p>
    <w:p w14:paraId="3D6E07E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resume_tmp_name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$_FILES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"res-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btn</w:t>
      </w:r>
      <w:proofErr w:type="spellEnd"/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tmp_name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];</w:t>
      </w:r>
    </w:p>
    <w:p w14:paraId="4132BEC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resume_destination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"uploads/</w:t>
      </w:r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.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regno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.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"_resume.pdf"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;</w:t>
      </w:r>
    </w:p>
    <w:p w14:paraId="52CCB9A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12FBC0D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Move the uploaded PDF to a specified directory</w:t>
      </w:r>
    </w:p>
    <w:p w14:paraId="5F22E62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move_uploaded_</w:t>
      </w:r>
      <w:proofErr w:type="gram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file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resume_tmp_name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resume_destination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);</w:t>
      </w:r>
    </w:p>
    <w:p w14:paraId="58E365E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    }</w:t>
      </w:r>
    </w:p>
    <w:p w14:paraId="26C8B6D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7D1C30B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Insert data into the database</w:t>
      </w:r>
    </w:p>
    <w:p w14:paraId="3D860D6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sql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=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INSERT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INTO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student_profiles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 (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, regno, 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fname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, 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mname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, dob, email, phone, course, 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image_path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, 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resume_path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) </w:t>
      </w:r>
    </w:p>
    <w:p w14:paraId="5ABC634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            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VALUES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 ('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$name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', 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$regno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', 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fname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', 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mname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', 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$dob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', 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$email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', 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$phone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', 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$course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', 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img_destination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', '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resume_destination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')"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;</w:t>
      </w:r>
    </w:p>
    <w:p w14:paraId="0838C21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47A50B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$conn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-&gt;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query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sql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) ===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TRUE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 {</w:t>
      </w:r>
    </w:p>
    <w:p w14:paraId="6377089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echo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"Record inserted successfully"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;</w:t>
      </w:r>
    </w:p>
    <w:p w14:paraId="68927F9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}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else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{</w:t>
      </w:r>
    </w:p>
    <w:p w14:paraId="5734ECA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echo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 xml:space="preserve">"Error: </w:t>
      </w:r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.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sql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.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"&lt;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br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&gt;</w:t>
      </w:r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.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$conn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-&gt;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error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;</w:t>
      </w:r>
    </w:p>
    <w:p w14:paraId="246718E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    }</w:t>
      </w:r>
    </w:p>
    <w:p w14:paraId="22345BF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}</w:t>
      </w:r>
    </w:p>
    <w:p w14:paraId="4DBA10F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7628B61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Close the database connection</w:t>
      </w:r>
    </w:p>
    <w:p w14:paraId="12DE16E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$conn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-&gt;</w:t>
      </w:r>
      <w:proofErr w:type="gram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close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);</w:t>
      </w:r>
    </w:p>
    <w:p w14:paraId="6D2061B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?&gt;</w:t>
      </w:r>
    </w:p>
    <w:p w14:paraId="0E51C19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717C672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&lt;!DOCTYPE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html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4C8DAD2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&lt;html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lang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en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23808A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6AAFFE6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&lt;head&gt;</w:t>
      </w:r>
    </w:p>
    <w:p w14:paraId="7CC071D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&lt;meta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charset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"UTF-8"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DDC219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lastRenderedPageBreak/>
        <w:t xml:space="preserve">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&lt;meta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"viewport"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content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"width=device-width, initial-scale=1.0"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0100973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&lt;title&gt;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Student Profile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&lt;/title&gt;</w:t>
      </w:r>
    </w:p>
    <w:p w14:paraId="0EB5BCE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&lt;link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rel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"icon"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href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"./assets/Images/favicon.png"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"image/jpg"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6D1B911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&lt;link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rel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"stylesheet"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href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"./assets/Styles/styles.css"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559977F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&lt;/head&gt;</w:t>
      </w:r>
    </w:p>
    <w:p w14:paraId="7B9CB3F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5B11E7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&lt;body&gt;</w:t>
      </w:r>
    </w:p>
    <w:p w14:paraId="36EB82B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&lt;main&gt;</w:t>
      </w:r>
    </w:p>
    <w:p w14:paraId="04038AF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"container"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16F7EF3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</w:t>
      </w:r>
      <w:proofErr w:type="gramStart"/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&lt;!--</w:t>
      </w:r>
      <w:proofErr w:type="gramEnd"/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 xml:space="preserve"> PU LOGO --&gt;</w:t>
      </w:r>
    </w:p>
    <w:p w14:paraId="409FF82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&lt;span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pulogo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53FECED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img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src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"./assets/Images/pulogo.png"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alt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pu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 xml:space="preserve"> logo"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pulogoid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15231E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pulogoid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Pondicherry University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795120F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&lt;/span&gt;</w:t>
      </w:r>
    </w:p>
    <w:p w14:paraId="3869960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5ADEB6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</w:t>
      </w:r>
      <w:proofErr w:type="gramStart"/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&lt;!--</w:t>
      </w:r>
      <w:proofErr w:type="gramEnd"/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 xml:space="preserve"> Title --&gt;</w:t>
      </w:r>
    </w:p>
    <w:p w14:paraId="3C2CAC3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&lt;span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"title"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18D816C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&lt;h3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"title"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Create Your University Account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&lt;/h3&gt;</w:t>
      </w:r>
    </w:p>
    <w:p w14:paraId="34EF4EE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&lt;/span&gt;</w:t>
      </w:r>
    </w:p>
    <w:p w14:paraId="5BB2AFA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&lt;form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action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index.php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method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"post"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enctype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"multipart/form-data"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108D12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"name"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A4C0C2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"text"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"name"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required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527ADEF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"name"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4EC805B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6A8F22F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"regno"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103DBC3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"text"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"regno"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required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2B6988C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"regno"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Register Number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0AB21AF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6DC1E85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fname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42FB7E0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"text"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fname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required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451E37A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</w:t>
      </w: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 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fname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Father Name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334986C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26C3CE2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mname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40C90D9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"text"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mname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required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C1BBFC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</w:t>
      </w: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 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mname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Mother Name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4F9A537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6E820D2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"dob"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0E40294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"date"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"dob"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placeholder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"none"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"25-03-2002"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required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4E7B553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placeholderlableactive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"dob"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Date of Birth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6C80039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0616294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"email"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1B391FB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"email"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"email"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emailinput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required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9819FE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emaillabel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"email"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Email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7CE0D34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58176EE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lastRenderedPageBreak/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phoneclass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1606F28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tel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"phone"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"phone"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min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'10'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'10'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required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239317F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phonelabid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"phone"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Phone Number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5D0BEA7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2D2E17B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"course"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5C4FB9F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&lt;select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courselist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courselist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99D27D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&lt;option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bsc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Bachelor of Computer Science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&lt;/option&gt;</w:t>
      </w:r>
    </w:p>
    <w:p w14:paraId="1D0D71E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&lt;option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msc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Master of Computer Science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&lt;/option&gt;</w:t>
      </w:r>
    </w:p>
    <w:p w14:paraId="27D7002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&lt;option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mca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Master of Computer Applications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&lt;/option&gt;</w:t>
      </w:r>
    </w:p>
    <w:p w14:paraId="7E2CFD0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&lt;option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mtechcs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Master of Technology in Computer Science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&lt;/option&gt;</w:t>
      </w:r>
    </w:p>
    <w:p w14:paraId="1EF4E0B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&lt;option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mtechnis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Master of Technology in Networks and Information Security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&lt;/option&gt;</w:t>
      </w:r>
    </w:p>
    <w:p w14:paraId="335DDC9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&lt;/select&gt;</w:t>
      </w:r>
    </w:p>
    <w:p w14:paraId="32E38BD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placeholderlableactive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courselist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Select the Course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5E78261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425A5E0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</w:p>
    <w:p w14:paraId="1FD52CC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photoupload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50245F2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"file"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img-btn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img-btn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accept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"image/*"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hidden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/&gt;</w:t>
      </w:r>
    </w:p>
    <w:p w14:paraId="1E64561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puloadlable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img-btn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Upload Photo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0A472C7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&lt;span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img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-chosen"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No file chosen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&lt;/span&gt;</w:t>
      </w:r>
    </w:p>
    <w:p w14:paraId="6781739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6C3D82E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br</w:t>
      </w:r>
      <w:proofErr w:type="spellEnd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0ED410E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&lt;div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resumeupload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899CCF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"file"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"res-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btn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"res-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btn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accept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"application/pdf"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hidden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/&gt;</w:t>
      </w:r>
    </w:p>
    <w:p w14:paraId="3F59893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class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ruloadlable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"res-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btn</w:t>
      </w:r>
      <w:proofErr w:type="spellEnd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Upload Resume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&lt;/label&gt;</w:t>
      </w:r>
    </w:p>
    <w:p w14:paraId="68F18FC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&lt;span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"res-chosen"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No file chosen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&lt;/span&gt;</w:t>
      </w:r>
    </w:p>
    <w:p w14:paraId="16263AE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53AEC02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br</w:t>
      </w:r>
      <w:proofErr w:type="spellEnd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720E8B4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"submit"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"Create Account"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</w:t>
      </w:r>
    </w:p>
    <w:p w14:paraId="33013CD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&lt;/form&gt;</w:t>
      </w:r>
    </w:p>
    <w:p w14:paraId="5186EFA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&lt;/div&gt;</w:t>
      </w:r>
    </w:p>
    <w:p w14:paraId="40A579D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&lt;/main&gt;</w:t>
      </w:r>
    </w:p>
    <w:p w14:paraId="27401D9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&lt;script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src</w:t>
      </w:r>
      <w:proofErr w:type="spell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"./assets/Scripts/app.js"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&gt;&lt;/script&gt;</w:t>
      </w:r>
    </w:p>
    <w:p w14:paraId="61BB5C8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&lt;/body&gt;</w:t>
      </w:r>
    </w:p>
    <w:p w14:paraId="6BD995D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15570B9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&lt;/html&gt;</w:t>
      </w:r>
    </w:p>
    <w:p w14:paraId="476369D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B99B645" w14:textId="77777777" w:rsidR="005335C7" w:rsidRPr="005335C7" w:rsidRDefault="005335C7">
      <w:pPr>
        <w:rPr>
          <w:rFonts w:ascii="Product Sans" w:hAnsi="Product Sans" w:cs="Arial"/>
          <w:color w:val="336699" w:themeColor="accent2"/>
          <w:kern w:val="32"/>
          <w:sz w:val="36"/>
        </w:rPr>
      </w:pPr>
    </w:p>
    <w:p w14:paraId="7D4FCBDF" w14:textId="77777777" w:rsid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51DF72AB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21B6B4AD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5335C7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>CSS Code:</w:t>
      </w:r>
    </w:p>
    <w:p w14:paraId="72FB61D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@font-face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30E543A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font-family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PSans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6605F1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src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url</w:t>
      </w:r>
      <w:proofErr w:type="spellEnd"/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..</w:t>
      </w:r>
      <w:proofErr w:type="gramEnd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/Fonts/Product\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Sans\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Regular.ttf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1A2DBD6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67C787B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6CAE178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*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6DCA4C2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font-family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PSans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'Consolas'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4D906A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box-sizing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border-box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4E035D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787D58E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body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{</w:t>
      </w:r>
      <w:proofErr w:type="gramEnd"/>
    </w:p>
    <w:p w14:paraId="7BC8AF2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background-image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url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../Images/background.jpg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5CF409D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background-repeat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no-repeat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92955A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background-position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proofErr w:type="spellStart"/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center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1C74FB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cover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6490E5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background-attachment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fixed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BB8260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5297AF2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2026AE5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main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06FA937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display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flex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5F8635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justify-content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proofErr w:type="spellStart"/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center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5071CE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6CEBA04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2670BB0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DC2EEE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#container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4A53F01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white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12E192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width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auto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08746C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border-radius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0B426A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height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auto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A3C8C8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border-width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FE7A3B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border-style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solid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48024F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3%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4%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3177CE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/* padding-left: 5%; */</w:t>
      </w:r>
    </w:p>
    <w:p w14:paraId="1720CF2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/* display: flex; */</w:t>
      </w:r>
    </w:p>
    <w:p w14:paraId="60B85F2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/* flex-direction: column; */</w:t>
      </w:r>
    </w:p>
    <w:p w14:paraId="1C26BC9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3%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51E0F3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align-items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proofErr w:type="spellStart"/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center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D3AEF2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18F55EC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rgb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190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183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183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1842715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box-shadow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rgb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166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165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165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4803813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border-radius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9809D3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661CA524" w14:textId="77777777" w:rsidR="005335C7" w:rsidRPr="005335C7" w:rsidRDefault="005335C7" w:rsidP="005335C7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br/>
      </w:r>
    </w:p>
    <w:p w14:paraId="73F8459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lastRenderedPageBreak/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puloadlable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1691D6A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#1b66c9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3E535D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white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B502DA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0.5rem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DF4863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font-family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sans-serif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8CE7D7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border-radius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0.3rem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4B03DF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cursor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pointer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846BAD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C7AE98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425EB47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puloadlable</w:t>
      </w:r>
      <w:proofErr w:type="gramEnd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:hover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{</w:t>
      </w:r>
    </w:p>
    <w:p w14:paraId="463D346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hsl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214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87%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37%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350F6B9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2B9E7CF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ruloadlable</w:t>
      </w:r>
      <w:proofErr w:type="gramEnd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:hover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{</w:t>
      </w:r>
    </w:p>
    <w:p w14:paraId="7A2C905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hsl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214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87%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37%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1AA9D1B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7FE016C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52D799D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ruloadlable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34352E7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#1b66c9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744338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white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E7A2AB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0.5rem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FC4C85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font-family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sans-serif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B470EC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border-radius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0.3rem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00F636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cursor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pointer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9644DB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806384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21A9CA9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9CEEC8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#img-chosen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6255152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0.3rem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518E9F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font-family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sans-serif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7D43AB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03DD48B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5B3C2E5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#res-chosen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2ECB660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0.3rem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C14DB0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font-family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sans-serif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7236AE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04C8946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1DF1282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#pulogoid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479D3A2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width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40px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5CBCA0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261301D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23A095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pulogo</w:t>
      </w:r>
      <w:proofErr w:type="spellEnd"/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47853AF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position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relative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D336F2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-15px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93BA36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FF777E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font-weight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bolder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3BFFDE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1.3em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77CAC7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74F0019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367A64A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.title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1073861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position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relative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AEB5DF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-5px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280CF7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1.2em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2A47A1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0AECF7D0" w14:textId="77777777" w:rsidR="005335C7" w:rsidRPr="005335C7" w:rsidRDefault="005335C7" w:rsidP="005335C7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3FEB9B2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text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],</w:t>
      </w:r>
    </w:p>
    <w:p w14:paraId="4CAC615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email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],</w:t>
      </w:r>
    </w:p>
    <w:p w14:paraId="0C20151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tel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],</w:t>
      </w:r>
    </w:p>
    <w:p w14:paraId="45D5C0D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date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 {</w:t>
      </w:r>
    </w:p>
    <w:p w14:paraId="3453B56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width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100%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A62D3D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C66758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transition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: border-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0.3s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1B8081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outline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none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C1A8BA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16px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16D76B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1F6F2E0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745B88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text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:focus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18C5FCA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email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:focus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7E7A36B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tel</w:t>
      </w:r>
      <w:proofErr w:type="spellEnd"/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:focus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3191A5C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date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:focus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3B90BB7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solid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#1b66c9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A73F88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0E1327E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FEE3A8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courselist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4148520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width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100%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E80334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73C2F5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transition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: border-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0.3s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AF102D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outline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none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B058FB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16px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F68765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6590CD4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7F202FB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10D3D3F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2977FCC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position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relative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B28574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pointer-events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none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5A8E62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-34px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B9167C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44693A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transition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0.3s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font-size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0.3s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29A87F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16px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D5FE27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227F6B6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D486AD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placeholderlableactive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2E38AAA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EF89B7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position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relative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272192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lastRenderedPageBreak/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-57px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E3BA19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0B409E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5EDE00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white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1B7597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1EFC83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padding-right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6E03F8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#1b66c9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3F28A5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0AB30DF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122AAF9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text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:focus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0A9E1F6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text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:valid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6F28529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-57px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8F55B5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7BD4B5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400B18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white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9A88A2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1C8AD6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padding-right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AB1C50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#1b66c9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0DF76D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27DE771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1C8B593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email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:focus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28E96A3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email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:valid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1D9DA44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-57px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3B3931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B1E3FF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2885DB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white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480FD4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381F3B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padding-right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B6FD30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#1b66c9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BFE9C3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01BABA9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73946AC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tel</w:t>
      </w:r>
      <w:proofErr w:type="spellEnd"/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:focus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1FD111D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tel</w:t>
      </w:r>
      <w:proofErr w:type="spellEnd"/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:valid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32A527E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-57px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4F8FD3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F16420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3F0D33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white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8E41E2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264AB8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padding-right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B156EA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#1b66c9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041D16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480A6D9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531B6DF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date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:focus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5E57297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date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:valid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placeholderlable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50DFDBE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-52px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703326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0B1C0A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12px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E38D70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lastRenderedPageBreak/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white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59F0EC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205AD5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padding-right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5px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ED801C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#1b66c9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FC81B7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1AD2493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1050C56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photoupload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{</w:t>
      </w:r>
    </w:p>
    <w:p w14:paraId="05B1361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A74E30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margin-bottom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8px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1355E4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276DA2C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resumeupload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{</w:t>
      </w:r>
    </w:p>
    <w:p w14:paraId="340A8AE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8px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3808FC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4617709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C46773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type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proofErr w:type="gram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submit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]{</w:t>
      </w:r>
      <w:proofErr w:type="gramEnd"/>
    </w:p>
    <w:p w14:paraId="0659561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background-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#1b66c9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C47D47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none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AAFCB7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white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51CE74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padding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0.5rem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0E142D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border-radius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0.3rem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CCF21B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cursor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pointer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14CD52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display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block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B9AF09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auto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20BE6F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margin-bottom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auto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DA9122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6A29925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57E10F3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7010ABF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@media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max-width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: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600px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 {</w:t>
      </w:r>
    </w:p>
    <w:p w14:paraId="4AA2AC9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#pulogoid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5DC36EE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width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30px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D8346A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    }</w:t>
      </w:r>
    </w:p>
    <w:p w14:paraId="203B26C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</w:p>
    <w:p w14:paraId="184A6DA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</w:t>
      </w:r>
      <w:proofErr w:type="spell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pulogo</w:t>
      </w:r>
      <w:proofErr w:type="spellEnd"/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&gt;</w:t>
      </w:r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7A5DEB6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position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relative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01C7D5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top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-10px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000A7E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10px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4361F1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font-weight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bolder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B5372D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1em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B6AB3B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    }</w:t>
      </w:r>
    </w:p>
    <w:p w14:paraId="577D8A7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gramStart"/>
      <w:r w:rsidRPr="005335C7">
        <w:rPr>
          <w:rFonts w:ascii="Consolas" w:eastAsia="Times New Roman" w:hAnsi="Consolas"/>
          <w:color w:val="800000"/>
          <w:sz w:val="21"/>
          <w:szCs w:val="21"/>
          <w:lang w:val="en-IN" w:eastAsia="en-IN"/>
        </w:rPr>
        <w:t>.title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{</w:t>
      </w:r>
    </w:p>
    <w:p w14:paraId="0635AAE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font-size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451A5"/>
          <w:sz w:val="21"/>
          <w:szCs w:val="21"/>
          <w:lang w:val="en-IN" w:eastAsia="en-IN"/>
        </w:rPr>
        <w:t>medium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3EB530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    </w:t>
      </w:r>
      <w:r w:rsidRPr="005335C7">
        <w:rPr>
          <w:rFonts w:ascii="Consolas" w:eastAsia="Times New Roman" w:hAnsi="Consolas"/>
          <w:color w:val="E50000"/>
          <w:sz w:val="21"/>
          <w:szCs w:val="21"/>
          <w:lang w:val="en-IN" w:eastAsia="en-IN"/>
        </w:rPr>
        <w:t>margin-left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: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2%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5DD73A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    }</w:t>
      </w:r>
    </w:p>
    <w:p w14:paraId="1BAAE9B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</w:t>
      </w:r>
    </w:p>
    <w:p w14:paraId="5EA28E82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5490A80E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5335C7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lastRenderedPageBreak/>
        <w:t>JavaScript Code:</w:t>
      </w:r>
    </w:p>
    <w:p w14:paraId="6D91B35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querySelectorAll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'input[type="text"]'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).</w:t>
      </w:r>
      <w:proofErr w:type="spellStart"/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forEach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function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 {</w:t>
      </w:r>
    </w:p>
    <w:p w14:paraId="09999DC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addEventListener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'input'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function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() {</w:t>
      </w:r>
    </w:p>
    <w:p w14:paraId="65474D6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this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this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toUpperCase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();</w:t>
      </w:r>
    </w:p>
    <w:p w14:paraId="7B70A43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  });</w:t>
      </w:r>
    </w:p>
    <w:p w14:paraId="2B59606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});</w:t>
      </w:r>
    </w:p>
    <w:p w14:paraId="1ED3F15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3DF3B2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Photo Upload Button</w:t>
      </w:r>
    </w:p>
    <w:p w14:paraId="65EC194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iactualBtn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img-btn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2D91E2A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ifileChosen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img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-chosen'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50AFF24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iactualBtn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addEventListener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'change'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function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() {</w:t>
      </w:r>
    </w:p>
    <w:p w14:paraId="08EFA6E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ifileChosen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textContent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this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files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name</w:t>
      </w:r>
    </w:p>
    <w:p w14:paraId="6CE2BC7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})</w:t>
      </w:r>
    </w:p>
    <w:p w14:paraId="5165052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Resume Upload Button</w:t>
      </w:r>
    </w:p>
    <w:p w14:paraId="2B84C1E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ractualBtn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'res-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btn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1F0F8EF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rfileChosen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'res-chosen'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32ED521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ractualBtn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addEventListener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'change'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function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() {</w:t>
      </w:r>
    </w:p>
    <w:p w14:paraId="5573B99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rfileChosen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textContent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this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files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0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].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name</w:t>
      </w:r>
    </w:p>
    <w:p w14:paraId="53A493C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})</w:t>
      </w:r>
    </w:p>
    <w:p w14:paraId="6BC607A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272104D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Phone Number Validation</w:t>
      </w:r>
    </w:p>
    <w:p w14:paraId="38C2636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146B1C1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'phone'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6C224DE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plable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phonelabid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7B12F6F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219A867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addEventListener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'input'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function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event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 {</w:t>
      </w:r>
    </w:p>
    <w:p w14:paraId="4024E6A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sanitizedValue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replace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/\D/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62B2998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sanitizedValue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8B95EC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sanitizedValue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length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===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 {</w:t>
      </w:r>
    </w:p>
    <w:p w14:paraId="7A751C9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borderColor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79D64D6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setCustomValidity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2D63669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plable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innerHTML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'Phone Number'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962AAE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plable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943652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}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else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698BEE4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borderColor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'red'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8409EE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setCustomValidity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221C51C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plable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innerHTML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'Enter valid Phone Number'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37A9EB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plable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'red'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228387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  }</w:t>
      </w:r>
    </w:p>
    <w:p w14:paraId="5C09E59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});</w:t>
      </w:r>
    </w:p>
    <w:p w14:paraId="02BAE2C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569B9B6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Email Validation</w:t>
      </w:r>
    </w:p>
    <w:p w14:paraId="2AA4A7F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9CC836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emailInput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emailinput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05D9C3A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elabel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getElementById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proofErr w:type="spellStart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emaillabel</w:t>
      </w:r>
      <w:proofErr w:type="spellEnd"/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0E33070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56A25876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lastRenderedPageBreak/>
        <w:t>emailInput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addEventListener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'input'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function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event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 {</w:t>
      </w:r>
    </w:p>
    <w:p w14:paraId="2D287F6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5AD93A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emailPattern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 xml:space="preserve"> /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^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a-zA-Z0-</w:t>
      </w:r>
      <w:proofErr w:type="gramStart"/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9._</w:t>
      </w:r>
      <w:proofErr w:type="gramEnd"/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%+-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@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a-zA-Z0-9.-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\.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(</w:t>
      </w:r>
      <w:proofErr w:type="spellStart"/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edu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|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com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|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net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|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org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|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in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|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co</w:t>
      </w:r>
      <w:proofErr w:type="spellEnd"/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)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$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/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F0533D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emailPattern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test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)) {</w:t>
      </w:r>
    </w:p>
    <w:p w14:paraId="35A2D3B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borderColor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29FE84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setCustomValidity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0B9E770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innerHTML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'Email'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949512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CBC6BC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}   </w:t>
      </w:r>
    </w:p>
    <w:p w14:paraId="137F031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else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{</w:t>
      </w:r>
    </w:p>
    <w:p w14:paraId="0AA553F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borderColor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'red'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3929B0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setCustomValidity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2A50FCEF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innerHTML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'Enter valid Email'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0041D9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'red'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38EEF4C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  }</w:t>
      </w:r>
    </w:p>
    <w:p w14:paraId="423068F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});</w:t>
      </w:r>
    </w:p>
    <w:p w14:paraId="563836DB" w14:textId="77777777" w:rsidR="005335C7" w:rsidRPr="005335C7" w:rsidRDefault="005335C7" w:rsidP="005335C7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59D48F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Preventing Submission from invalid email and Phone</w:t>
      </w:r>
    </w:p>
    <w:p w14:paraId="3E04608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48F7009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form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document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querySelector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'form'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46DF796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form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addEventListener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'submit'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function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event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 {</w:t>
      </w:r>
    </w:p>
    <w:p w14:paraId="064038C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8CE3EF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emailPattern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 xml:space="preserve"> /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^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a-zA-Z0-</w:t>
      </w:r>
      <w:proofErr w:type="gramStart"/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9._</w:t>
      </w:r>
      <w:proofErr w:type="gramEnd"/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%+-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@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[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a-zA-Z0-9.-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]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+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\.</w:t>
      </w:r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(</w:t>
      </w:r>
      <w:proofErr w:type="spellStart"/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edu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|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com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|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net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|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org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|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in</w:t>
      </w:r>
      <w:proofErr w:type="spellEnd"/>
      <w:r w:rsidRPr="005335C7">
        <w:rPr>
          <w:rFonts w:ascii="Consolas" w:eastAsia="Times New Roman" w:hAnsi="Consolas"/>
          <w:color w:val="D16969"/>
          <w:sz w:val="21"/>
          <w:szCs w:val="21"/>
          <w:lang w:val="en-IN" w:eastAsia="en-IN"/>
        </w:rPr>
        <w:t>)</w:t>
      </w:r>
      <w:r w:rsidRPr="005335C7">
        <w:rPr>
          <w:rFonts w:ascii="Consolas" w:eastAsia="Times New Roman" w:hAnsi="Consolas"/>
          <w:color w:val="EE0000"/>
          <w:sz w:val="21"/>
          <w:szCs w:val="21"/>
          <w:lang w:val="en-IN" w:eastAsia="en-IN"/>
        </w:rPr>
        <w:t>$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/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B539248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proofErr w:type="spell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const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sanitizedValue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replace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811F3F"/>
          <w:sz w:val="21"/>
          <w:szCs w:val="21"/>
          <w:lang w:val="en-IN" w:eastAsia="en-IN"/>
        </w:rPr>
        <w:t>/\D/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g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,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601F9F3C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382C9AC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gram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!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emailPattern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test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emailValue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)) {</w:t>
      </w:r>
    </w:p>
    <w:p w14:paraId="223AF0A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borderColor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'red'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A2E21A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emailInput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setCustomValidity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66CD393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innerHTML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'Enter valid Email'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A17D182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elabel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'red'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2ECD57B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event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preventDefault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();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Prevent form submission</w:t>
      </w:r>
    </w:p>
    <w:p w14:paraId="16AB127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  }</w:t>
      </w:r>
    </w:p>
    <w:p w14:paraId="3BF083A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</w:t>
      </w:r>
      <w:r w:rsidRPr="005335C7">
        <w:rPr>
          <w:rFonts w:ascii="Consolas" w:eastAsia="Times New Roman" w:hAnsi="Consolas"/>
          <w:color w:val="AF00DB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sanitizedValue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length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!</w:t>
      </w:r>
      <w:proofErr w:type="gramEnd"/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10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 {</w:t>
      </w:r>
    </w:p>
    <w:p w14:paraId="14F6588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borderColor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'red'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49AF3737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phoneInput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setCustomValidity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61E622B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plable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innerHTML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'Enter valid Phone Number'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54CE388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plable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70C1"/>
          <w:sz w:val="21"/>
          <w:szCs w:val="21"/>
          <w:lang w:val="en-IN" w:eastAsia="en-IN"/>
        </w:rPr>
        <w:t>style</w:t>
      </w:r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color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=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A31515"/>
          <w:sz w:val="21"/>
          <w:szCs w:val="21"/>
          <w:lang w:val="en-IN" w:eastAsia="en-IN"/>
        </w:rPr>
        <w:t>'red'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065C0E9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5335C7">
        <w:rPr>
          <w:rFonts w:ascii="Consolas" w:eastAsia="Times New Roman" w:hAnsi="Consolas"/>
          <w:color w:val="001080"/>
          <w:sz w:val="21"/>
          <w:szCs w:val="21"/>
          <w:lang w:val="en-IN" w:eastAsia="en-IN"/>
        </w:rPr>
        <w:t>event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.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preventDefault</w:t>
      </w:r>
      <w:proofErr w:type="spellEnd"/>
      <w:proofErr w:type="gram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(); </w:t>
      </w:r>
      <w:r w:rsidRPr="005335C7">
        <w:rPr>
          <w:rFonts w:ascii="Consolas" w:eastAsia="Times New Roman" w:hAnsi="Consolas"/>
          <w:color w:val="008000"/>
          <w:sz w:val="21"/>
          <w:szCs w:val="21"/>
          <w:lang w:val="en-IN" w:eastAsia="en-IN"/>
        </w:rPr>
        <w:t>// Prevent form submission</w:t>
      </w:r>
    </w:p>
    <w:p w14:paraId="14A814B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  }</w:t>
      </w:r>
    </w:p>
    <w:p w14:paraId="0F2E846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});</w:t>
      </w:r>
    </w:p>
    <w:p w14:paraId="06990197" w14:textId="77777777" w:rsidR="005335C7" w:rsidRPr="005335C7" w:rsidRDefault="005335C7" w:rsidP="005335C7">
      <w:pPr>
        <w:shd w:val="clear" w:color="auto" w:fill="FFFFFF"/>
        <w:spacing w:after="240"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</w:p>
    <w:p w14:paraId="022A5795" w14:textId="77777777" w:rsid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0589A6B5" w14:textId="77777777" w:rsid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352B3979" w14:textId="2D6E8FA6" w:rsid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lastRenderedPageBreak/>
        <w:t>MySQL Query:</w:t>
      </w:r>
    </w:p>
    <w:p w14:paraId="0E0F5854" w14:textId="77777777" w:rsid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68FB7E9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CREATE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DATABASE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EXISTS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studentreg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1334975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use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studentreg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;</w:t>
      </w:r>
    </w:p>
    <w:p w14:paraId="639DA8D5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CREATE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TABLE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795E26"/>
          <w:sz w:val="21"/>
          <w:szCs w:val="21"/>
          <w:lang w:val="en-IN" w:eastAsia="en-IN"/>
        </w:rPr>
        <w:t>IF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EXISTS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student_profiles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(</w:t>
      </w:r>
    </w:p>
    <w:p w14:paraId="3262EC3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id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INT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AUTO_INCREMENT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PRIMARY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KEY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180DB97A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name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VARCHAR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255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)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6191449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regno </w:t>
      </w:r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VARCHAR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20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)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1D00B1A4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fname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VARCHAR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255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)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3EABAC2E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mname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VARCHAR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255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)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5AF9451D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dob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DATE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27DD52A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email </w:t>
      </w:r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VARCHAR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255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)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70B8F12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phone </w:t>
      </w:r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VARCHAR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15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)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0208B4F3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course </w:t>
      </w:r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VARCHAR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255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)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231275EB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image_path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VARCHAR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255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)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,</w:t>
      </w:r>
    </w:p>
    <w:p w14:paraId="16426F39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    </w:t>
      </w:r>
      <w:proofErr w:type="spellStart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resume_path</w:t>
      </w:r>
      <w:proofErr w:type="spellEnd"/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proofErr w:type="gramStart"/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VARCHAR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(</w:t>
      </w:r>
      <w:proofErr w:type="gramEnd"/>
      <w:r w:rsidRPr="005335C7">
        <w:rPr>
          <w:rFonts w:ascii="Consolas" w:eastAsia="Times New Roman" w:hAnsi="Consolas"/>
          <w:color w:val="098658"/>
          <w:sz w:val="21"/>
          <w:szCs w:val="21"/>
          <w:lang w:val="en-IN" w:eastAsia="en-IN"/>
        </w:rPr>
        <w:t>255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)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NOT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NULL</w:t>
      </w:r>
    </w:p>
    <w:p w14:paraId="0DB1A6B1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>);</w:t>
      </w:r>
    </w:p>
    <w:p w14:paraId="735484A0" w14:textId="77777777" w:rsidR="005335C7" w:rsidRPr="005335C7" w:rsidRDefault="005335C7" w:rsidP="005335C7">
      <w:pPr>
        <w:shd w:val="clear" w:color="auto" w:fill="FFFFFF"/>
        <w:spacing w:line="285" w:lineRule="atLeast"/>
        <w:rPr>
          <w:rFonts w:ascii="Consolas" w:eastAsia="Times New Roman" w:hAnsi="Consolas"/>
          <w:color w:val="3B3B3B"/>
          <w:sz w:val="21"/>
          <w:szCs w:val="21"/>
          <w:lang w:val="en-IN" w:eastAsia="en-IN"/>
        </w:rPr>
      </w:pP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SELECT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</w:t>
      </w:r>
      <w:r w:rsidRPr="005335C7">
        <w:rPr>
          <w:rFonts w:ascii="Consolas" w:eastAsia="Times New Roman" w:hAnsi="Consolas"/>
          <w:color w:val="000000"/>
          <w:sz w:val="21"/>
          <w:szCs w:val="21"/>
          <w:lang w:val="en-IN" w:eastAsia="en-IN"/>
        </w:rPr>
        <w:t>*</w:t>
      </w:r>
      <w:r w:rsidRPr="005335C7">
        <w:rPr>
          <w:rFonts w:ascii="Consolas" w:eastAsia="Times New Roman" w:hAnsi="Consolas"/>
          <w:color w:val="0000FF"/>
          <w:sz w:val="21"/>
          <w:szCs w:val="21"/>
          <w:lang w:val="en-IN" w:eastAsia="en-IN"/>
        </w:rPr>
        <w:t>FROM</w:t>
      </w:r>
      <w:r w:rsidRPr="005335C7">
        <w:rPr>
          <w:rFonts w:ascii="Consolas" w:eastAsia="Times New Roman" w:hAnsi="Consolas"/>
          <w:color w:val="3B3B3B"/>
          <w:sz w:val="21"/>
          <w:szCs w:val="21"/>
          <w:lang w:val="en-IN" w:eastAsia="en-IN"/>
        </w:rPr>
        <w:t xml:space="preserve"> STUDENT_PROFILES;</w:t>
      </w:r>
    </w:p>
    <w:p w14:paraId="7142B5F2" w14:textId="77777777" w:rsidR="005335C7" w:rsidRP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7EF77D29" w14:textId="7DBC5518" w:rsid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5335C7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>Output Images</w:t>
      </w:r>
      <w:r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>:</w:t>
      </w:r>
    </w:p>
    <w:p w14:paraId="16025D80" w14:textId="77777777" w:rsidR="005335C7" w:rsidRDefault="005335C7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5AD4A54C" w14:textId="28E3835D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>Original Design</w:t>
      </w:r>
    </w:p>
    <w:p w14:paraId="2C72C7A3" w14:textId="77777777" w:rsidR="00723A73" w:rsidRDefault="00723A73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6D40593F" w14:textId="3A1B79AD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F2704E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drawing>
          <wp:inline distT="0" distB="0" distL="0" distR="0" wp14:anchorId="0A5A284A" wp14:editId="6B8A29A1">
            <wp:extent cx="6515100" cy="3664585"/>
            <wp:effectExtent l="0" t="0" r="0" b="0"/>
            <wp:docPr id="5039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0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E103" w14:textId="2B02D095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lastRenderedPageBreak/>
        <w:t>Form validation showing error for E-mail and Phone Number field.</w:t>
      </w:r>
    </w:p>
    <w:p w14:paraId="38A3424F" w14:textId="77777777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15DDE8C6" w14:textId="6865A1BC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F2704E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drawing>
          <wp:inline distT="0" distB="0" distL="0" distR="0" wp14:anchorId="1DFAA920" wp14:editId="4306FB5A">
            <wp:extent cx="6515100" cy="3664585"/>
            <wp:effectExtent l="0" t="0" r="0" b="0"/>
            <wp:docPr id="180435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5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4F9" w14:textId="77777777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395A167A" w14:textId="4F600B31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t>Data stored in MySQL</w:t>
      </w:r>
    </w:p>
    <w:p w14:paraId="62DDF781" w14:textId="77777777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06EC5D72" w14:textId="4D8DAFDF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F2704E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drawing>
          <wp:inline distT="0" distB="0" distL="0" distR="0" wp14:anchorId="4FA0DE25" wp14:editId="5E83E8AB">
            <wp:extent cx="6515100" cy="2708910"/>
            <wp:effectExtent l="0" t="0" r="0" b="0"/>
            <wp:docPr id="12964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5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6A1F" w14:textId="77777777" w:rsidR="00723A73" w:rsidRDefault="00723A73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60FA4982" w14:textId="4B17A3A2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lastRenderedPageBreak/>
        <w:t>Files stored in Uploads folder after successful submission</w:t>
      </w:r>
    </w:p>
    <w:p w14:paraId="4790294E" w14:textId="77777777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7BF53F67" w14:textId="1919C546" w:rsidR="00F2704E" w:rsidRDefault="00F2704E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 w:rsidRPr="00F2704E">
        <w:rPr>
          <w:rFonts w:ascii="Product Sans" w:hAnsi="Product Sans" w:cs="Arial"/>
          <w:b/>
          <w:bCs/>
          <w:color w:val="336699" w:themeColor="accent2"/>
          <w:kern w:val="32"/>
          <w:sz w:val="36"/>
        </w:rPr>
        <w:drawing>
          <wp:inline distT="0" distB="0" distL="0" distR="0" wp14:anchorId="0CB1BACA" wp14:editId="7DC8090C">
            <wp:extent cx="6515100" cy="4697095"/>
            <wp:effectExtent l="0" t="0" r="0" b="8255"/>
            <wp:docPr id="210953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33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02AE" w14:textId="77777777" w:rsidR="002C6664" w:rsidRDefault="002C6664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1B247695" w14:textId="77777777" w:rsidR="002C6664" w:rsidRDefault="002C6664">
      <w:pPr>
        <w:pBdr>
          <w:bottom w:val="dotted" w:sz="24" w:space="1" w:color="auto"/>
        </w:pBd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</w:p>
    <w:p w14:paraId="170618A5" w14:textId="01AD7F44" w:rsidR="002C6664" w:rsidRPr="002C6664" w:rsidRDefault="002C6664" w:rsidP="002C6664">
      <w:pPr>
        <w:rPr>
          <w:rFonts w:ascii="Product Sans" w:hAnsi="Product Sans" w:cs="Arial"/>
          <w:b/>
          <w:bCs/>
          <w:color w:val="336699" w:themeColor="accent2"/>
          <w:kern w:val="32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273A4" wp14:editId="11CA5DDB">
                <wp:simplePos x="0" y="0"/>
                <wp:positionH relativeFrom="column">
                  <wp:posOffset>3810</wp:posOffset>
                </wp:positionH>
                <wp:positionV relativeFrom="paragraph">
                  <wp:posOffset>551815</wp:posOffset>
                </wp:positionV>
                <wp:extent cx="6271260" cy="1638300"/>
                <wp:effectExtent l="0" t="0" r="0" b="0"/>
                <wp:wrapSquare wrapText="bothSides"/>
                <wp:docPr id="201833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126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1ACAF0" w14:textId="77777777" w:rsidR="002C6664" w:rsidRPr="002C6664" w:rsidRDefault="002C6664" w:rsidP="002C6664">
                            <w:pPr>
                              <w:jc w:val="center"/>
                              <w:rPr>
                                <w:rFonts w:ascii="Product Sans" w:hAnsi="Product Sans" w:cs="Arial"/>
                                <w:bCs/>
                                <w:color w:val="2FBFCA" w:themeColor="accent1"/>
                                <w:kern w:val="32"/>
                                <w:sz w:val="144"/>
                                <w:szCs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6664">
                              <w:rPr>
                                <w:rFonts w:ascii="Product Sans" w:hAnsi="Product Sans" w:cs="Arial"/>
                                <w:bCs/>
                                <w:color w:val="2FBFCA" w:themeColor="accent1"/>
                                <w:kern w:val="32"/>
                                <w:sz w:val="144"/>
                                <w:szCs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73A4" id="Text Box 1" o:spid="_x0000_s1030" type="#_x0000_t202" style="position:absolute;margin-left:.3pt;margin-top:43.45pt;width:493.8pt;height:12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" filled="f" stroked="f">
                <v:fill o:detectmouseclick="t"/>
                <v:textbox>
                  <w:txbxContent>
                    <w:p w14:paraId="091ACAF0" w14:textId="77777777" w:rsidR="002C6664" w:rsidRPr="002C6664" w:rsidRDefault="002C6664" w:rsidP="002C6664">
                      <w:pPr>
                        <w:jc w:val="center"/>
                        <w:rPr>
                          <w:rFonts w:ascii="Product Sans" w:hAnsi="Product Sans" w:cs="Arial"/>
                          <w:bCs/>
                          <w:color w:val="2FBFCA" w:themeColor="accent1"/>
                          <w:kern w:val="32"/>
                          <w:sz w:val="144"/>
                          <w:szCs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6664">
                        <w:rPr>
                          <w:rFonts w:ascii="Product Sans" w:hAnsi="Product Sans" w:cs="Arial"/>
                          <w:bCs/>
                          <w:color w:val="2FBFCA" w:themeColor="accent1"/>
                          <w:kern w:val="32"/>
                          <w:sz w:val="144"/>
                          <w:szCs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THANK YOU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C6664" w:rsidRPr="002C6664" w:rsidSect="005335C7">
      <w:pgSz w:w="12240" w:h="15840" w:code="1"/>
      <w:pgMar w:top="81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79EB0" w14:textId="77777777" w:rsidR="00B24CA3" w:rsidRDefault="00B24CA3">
      <w:r>
        <w:separator/>
      </w:r>
    </w:p>
  </w:endnote>
  <w:endnote w:type="continuationSeparator" w:id="0">
    <w:p w14:paraId="50AA9382" w14:textId="77777777" w:rsidR="00B24CA3" w:rsidRDefault="00B24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4EE62" w14:textId="77777777" w:rsidR="00B24CA3" w:rsidRDefault="00B24CA3">
      <w:r>
        <w:separator/>
      </w:r>
    </w:p>
  </w:footnote>
  <w:footnote w:type="continuationSeparator" w:id="0">
    <w:p w14:paraId="277D381A" w14:textId="77777777" w:rsidR="00B24CA3" w:rsidRDefault="00B24C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336699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5064"/>
    <w:multiLevelType w:val="hybridMultilevel"/>
    <w:tmpl w:val="DCBA7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F5E1E"/>
    <w:multiLevelType w:val="hybridMultilevel"/>
    <w:tmpl w:val="BD32C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99128C"/>
    <w:multiLevelType w:val="hybridMultilevel"/>
    <w:tmpl w:val="C4B285FE"/>
    <w:lvl w:ilvl="0" w:tplc="3126D3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88807193">
    <w:abstractNumId w:val="0"/>
  </w:num>
  <w:num w:numId="2" w16cid:durableId="1361472712">
    <w:abstractNumId w:val="3"/>
  </w:num>
  <w:num w:numId="3" w16cid:durableId="1492285514">
    <w:abstractNumId w:val="6"/>
  </w:num>
  <w:num w:numId="4" w16cid:durableId="1766074019">
    <w:abstractNumId w:val="2"/>
  </w:num>
  <w:num w:numId="5" w16cid:durableId="1388187619">
    <w:abstractNumId w:val="4"/>
  </w:num>
  <w:num w:numId="6" w16cid:durableId="1158421267">
    <w:abstractNumId w:val="1"/>
  </w:num>
  <w:num w:numId="7" w16cid:durableId="12772975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4097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03"/>
    <w:rsid w:val="00000E96"/>
    <w:rsid w:val="000058F1"/>
    <w:rsid w:val="00025F25"/>
    <w:rsid w:val="0005275C"/>
    <w:rsid w:val="000571FA"/>
    <w:rsid w:val="000700BE"/>
    <w:rsid w:val="00086D56"/>
    <w:rsid w:val="00092409"/>
    <w:rsid w:val="000963EE"/>
    <w:rsid w:val="00096BDA"/>
    <w:rsid w:val="00097CA5"/>
    <w:rsid w:val="000A0B9C"/>
    <w:rsid w:val="000C6CA1"/>
    <w:rsid w:val="000C7B39"/>
    <w:rsid w:val="0010514A"/>
    <w:rsid w:val="00112B87"/>
    <w:rsid w:val="00113A6F"/>
    <w:rsid w:val="001351ED"/>
    <w:rsid w:val="00170756"/>
    <w:rsid w:val="00183A64"/>
    <w:rsid w:val="001955E9"/>
    <w:rsid w:val="001A17BC"/>
    <w:rsid w:val="001C2B99"/>
    <w:rsid w:val="001C3E2F"/>
    <w:rsid w:val="001D4728"/>
    <w:rsid w:val="001E0398"/>
    <w:rsid w:val="001E2F23"/>
    <w:rsid w:val="001F230C"/>
    <w:rsid w:val="0020312F"/>
    <w:rsid w:val="002208D0"/>
    <w:rsid w:val="00220A22"/>
    <w:rsid w:val="002238EA"/>
    <w:rsid w:val="00251B35"/>
    <w:rsid w:val="00251FCD"/>
    <w:rsid w:val="00253233"/>
    <w:rsid w:val="00261796"/>
    <w:rsid w:val="00277ADB"/>
    <w:rsid w:val="002824AE"/>
    <w:rsid w:val="00284CD0"/>
    <w:rsid w:val="00290938"/>
    <w:rsid w:val="002B4007"/>
    <w:rsid w:val="002C6664"/>
    <w:rsid w:val="002C7FAA"/>
    <w:rsid w:val="002D2E2F"/>
    <w:rsid w:val="00321111"/>
    <w:rsid w:val="0038057F"/>
    <w:rsid w:val="00386F89"/>
    <w:rsid w:val="00395555"/>
    <w:rsid w:val="003A78C1"/>
    <w:rsid w:val="003A7A03"/>
    <w:rsid w:val="003B06ED"/>
    <w:rsid w:val="003E46D9"/>
    <w:rsid w:val="003F320B"/>
    <w:rsid w:val="004060E8"/>
    <w:rsid w:val="00416318"/>
    <w:rsid w:val="00417ED0"/>
    <w:rsid w:val="004413B9"/>
    <w:rsid w:val="004478A2"/>
    <w:rsid w:val="004556E3"/>
    <w:rsid w:val="004569BD"/>
    <w:rsid w:val="00456B8A"/>
    <w:rsid w:val="00486629"/>
    <w:rsid w:val="00490C12"/>
    <w:rsid w:val="00497BED"/>
    <w:rsid w:val="004A61C2"/>
    <w:rsid w:val="004A73BF"/>
    <w:rsid w:val="004B5F1D"/>
    <w:rsid w:val="004D6D17"/>
    <w:rsid w:val="004E18FD"/>
    <w:rsid w:val="004F35D5"/>
    <w:rsid w:val="004F6FD5"/>
    <w:rsid w:val="005245F8"/>
    <w:rsid w:val="005335C7"/>
    <w:rsid w:val="005372FC"/>
    <w:rsid w:val="005521D8"/>
    <w:rsid w:val="0056063E"/>
    <w:rsid w:val="005659D2"/>
    <w:rsid w:val="00580A29"/>
    <w:rsid w:val="00592170"/>
    <w:rsid w:val="005B397D"/>
    <w:rsid w:val="005D4644"/>
    <w:rsid w:val="005D5995"/>
    <w:rsid w:val="005E3BF5"/>
    <w:rsid w:val="005F5AE4"/>
    <w:rsid w:val="006001D2"/>
    <w:rsid w:val="00612F56"/>
    <w:rsid w:val="00613870"/>
    <w:rsid w:val="00613D04"/>
    <w:rsid w:val="00620AD1"/>
    <w:rsid w:val="006226CE"/>
    <w:rsid w:val="00622FDF"/>
    <w:rsid w:val="006526C7"/>
    <w:rsid w:val="00652C74"/>
    <w:rsid w:val="0065314E"/>
    <w:rsid w:val="00664743"/>
    <w:rsid w:val="0066658E"/>
    <w:rsid w:val="006877B6"/>
    <w:rsid w:val="006B053E"/>
    <w:rsid w:val="006C7324"/>
    <w:rsid w:val="006D1AD3"/>
    <w:rsid w:val="006D3317"/>
    <w:rsid w:val="006D7D65"/>
    <w:rsid w:val="0071799F"/>
    <w:rsid w:val="00723A73"/>
    <w:rsid w:val="00734513"/>
    <w:rsid w:val="00751400"/>
    <w:rsid w:val="00771302"/>
    <w:rsid w:val="00785EF6"/>
    <w:rsid w:val="00786C53"/>
    <w:rsid w:val="007A1ED6"/>
    <w:rsid w:val="007B53B8"/>
    <w:rsid w:val="007B7D0C"/>
    <w:rsid w:val="007C61A8"/>
    <w:rsid w:val="007D5AC1"/>
    <w:rsid w:val="007D69E5"/>
    <w:rsid w:val="00815DCC"/>
    <w:rsid w:val="00827355"/>
    <w:rsid w:val="00832378"/>
    <w:rsid w:val="00850708"/>
    <w:rsid w:val="00861F16"/>
    <w:rsid w:val="008946D5"/>
    <w:rsid w:val="008A29F7"/>
    <w:rsid w:val="008D5AE9"/>
    <w:rsid w:val="008F3B12"/>
    <w:rsid w:val="009065E7"/>
    <w:rsid w:val="00911927"/>
    <w:rsid w:val="00916CC1"/>
    <w:rsid w:val="00951419"/>
    <w:rsid w:val="00957114"/>
    <w:rsid w:val="00971CA2"/>
    <w:rsid w:val="0097289A"/>
    <w:rsid w:val="00983AE3"/>
    <w:rsid w:val="009A0EA9"/>
    <w:rsid w:val="009D3274"/>
    <w:rsid w:val="009F1CD1"/>
    <w:rsid w:val="009F2DC1"/>
    <w:rsid w:val="00A057F1"/>
    <w:rsid w:val="00A123C9"/>
    <w:rsid w:val="00A31738"/>
    <w:rsid w:val="00A37E8F"/>
    <w:rsid w:val="00A61293"/>
    <w:rsid w:val="00A700D4"/>
    <w:rsid w:val="00A80198"/>
    <w:rsid w:val="00A826FE"/>
    <w:rsid w:val="00A87BD2"/>
    <w:rsid w:val="00A87CEC"/>
    <w:rsid w:val="00A92C90"/>
    <w:rsid w:val="00A93039"/>
    <w:rsid w:val="00AF3BBF"/>
    <w:rsid w:val="00B11C41"/>
    <w:rsid w:val="00B17236"/>
    <w:rsid w:val="00B20B3E"/>
    <w:rsid w:val="00B24CA3"/>
    <w:rsid w:val="00B267F5"/>
    <w:rsid w:val="00B3059B"/>
    <w:rsid w:val="00B30707"/>
    <w:rsid w:val="00B30918"/>
    <w:rsid w:val="00B4127A"/>
    <w:rsid w:val="00B62F80"/>
    <w:rsid w:val="00B70876"/>
    <w:rsid w:val="00B73862"/>
    <w:rsid w:val="00B923B3"/>
    <w:rsid w:val="00B9764F"/>
    <w:rsid w:val="00BA018F"/>
    <w:rsid w:val="00BB7100"/>
    <w:rsid w:val="00BD6627"/>
    <w:rsid w:val="00BE34C5"/>
    <w:rsid w:val="00C25407"/>
    <w:rsid w:val="00C3734D"/>
    <w:rsid w:val="00C751CB"/>
    <w:rsid w:val="00C875D7"/>
    <w:rsid w:val="00C91E9E"/>
    <w:rsid w:val="00C92D16"/>
    <w:rsid w:val="00CA7B07"/>
    <w:rsid w:val="00CB0577"/>
    <w:rsid w:val="00CB5F47"/>
    <w:rsid w:val="00CD15E6"/>
    <w:rsid w:val="00CF32F1"/>
    <w:rsid w:val="00CF6B3F"/>
    <w:rsid w:val="00D278F8"/>
    <w:rsid w:val="00D3445C"/>
    <w:rsid w:val="00D348B0"/>
    <w:rsid w:val="00D51A5C"/>
    <w:rsid w:val="00D72677"/>
    <w:rsid w:val="00D743D1"/>
    <w:rsid w:val="00D83470"/>
    <w:rsid w:val="00DA082D"/>
    <w:rsid w:val="00DB4667"/>
    <w:rsid w:val="00DC216E"/>
    <w:rsid w:val="00DD04C0"/>
    <w:rsid w:val="00DD6337"/>
    <w:rsid w:val="00DE1645"/>
    <w:rsid w:val="00E053FE"/>
    <w:rsid w:val="00E05802"/>
    <w:rsid w:val="00E06F59"/>
    <w:rsid w:val="00E228D6"/>
    <w:rsid w:val="00E41C09"/>
    <w:rsid w:val="00E50A29"/>
    <w:rsid w:val="00E55666"/>
    <w:rsid w:val="00E9456D"/>
    <w:rsid w:val="00EA64E4"/>
    <w:rsid w:val="00EB51BE"/>
    <w:rsid w:val="00ED3AF2"/>
    <w:rsid w:val="00EE6C78"/>
    <w:rsid w:val="00F0441F"/>
    <w:rsid w:val="00F2704E"/>
    <w:rsid w:val="00F33635"/>
    <w:rsid w:val="00F360ED"/>
    <w:rsid w:val="00F406CE"/>
    <w:rsid w:val="00F56394"/>
    <w:rsid w:val="00F635DA"/>
    <w:rsid w:val="00F9296A"/>
    <w:rsid w:val="00FA42E4"/>
    <w:rsid w:val="00FB40E4"/>
    <w:rsid w:val="00FB435D"/>
    <w:rsid w:val="00FC6C37"/>
    <w:rsid w:val="00FD5515"/>
    <w:rsid w:val="00FD7487"/>
    <w:rsid w:val="00FE45F6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4:docId w14:val="008DC22F"/>
  <w15:docId w15:val="{4EE85CEB-37B8-404C-B11F-EB9E0CDDC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link w:val="HeaderChar"/>
    <w:uiPriority w:val="99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DefaultParagraphFont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  <w:style w:type="paragraph" w:customStyle="1" w:styleId="Level1">
    <w:name w:val="Level 1"/>
    <w:basedOn w:val="TOC1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TOC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TOC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rsid w:val="00B70876"/>
    <w:pPr>
      <w:spacing w:after="100"/>
    </w:pPr>
  </w:style>
  <w:style w:type="paragraph" w:styleId="TO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O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B708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ListParagraph">
    <w:name w:val="List Paragraph"/>
    <w:basedOn w:val="Normal"/>
    <w:uiPriority w:val="34"/>
    <w:qFormat/>
    <w:rsid w:val="00A826FE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0C6CA1"/>
    <w:rPr>
      <w:sz w:val="24"/>
      <w:szCs w:val="24"/>
      <w:lang w:val="uk-UA" w:eastAsia="ko-KR"/>
    </w:rPr>
  </w:style>
  <w:style w:type="table" w:styleId="TableGrid">
    <w:name w:val="Table Grid"/>
    <w:basedOn w:val="TableNormal"/>
    <w:rsid w:val="0038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86F89"/>
    <w:rPr>
      <w:color w:val="238E97" w:themeColor="accent1" w:themeShade="BF"/>
    </w:rPr>
    <w:tblPr>
      <w:tblStyleRowBandSize w:val="1"/>
      <w:tblStyleColBandSize w:val="1"/>
      <w:tblBorders>
        <w:top w:val="single" w:sz="8" w:space="0" w:color="2FBFCA" w:themeColor="accent1"/>
        <w:bottom w:val="single" w:sz="8" w:space="0" w:color="2FBFC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BFCA" w:themeColor="accent1"/>
          <w:left w:val="nil"/>
          <w:bottom w:val="single" w:sz="8" w:space="0" w:color="2FBFC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BFCA" w:themeColor="accent1"/>
          <w:left w:val="nil"/>
          <w:bottom w:val="single" w:sz="8" w:space="0" w:color="2FBFC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F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FF2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D04C0"/>
    <w:tblPr>
      <w:tblStyleRowBandSize w:val="1"/>
      <w:tblStyleColBandSize w:val="1"/>
      <w:tblBorders>
        <w:top w:val="single" w:sz="8" w:space="0" w:color="2FBFCA" w:themeColor="accent1"/>
        <w:left w:val="single" w:sz="8" w:space="0" w:color="2FBFCA" w:themeColor="accent1"/>
        <w:bottom w:val="single" w:sz="8" w:space="0" w:color="2FBFCA" w:themeColor="accent1"/>
        <w:right w:val="single" w:sz="8" w:space="0" w:color="2FBFC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FBFC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BFCA" w:themeColor="accent1"/>
          <w:left w:val="single" w:sz="8" w:space="0" w:color="2FBFCA" w:themeColor="accent1"/>
          <w:bottom w:val="single" w:sz="8" w:space="0" w:color="2FBFCA" w:themeColor="accent1"/>
          <w:right w:val="single" w:sz="8" w:space="0" w:color="2FBFC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FBFCA" w:themeColor="accent1"/>
          <w:left w:val="single" w:sz="8" w:space="0" w:color="2FBFCA" w:themeColor="accent1"/>
          <w:bottom w:val="single" w:sz="8" w:space="0" w:color="2FBFCA" w:themeColor="accent1"/>
          <w:right w:val="single" w:sz="8" w:space="0" w:color="2FBFCA" w:themeColor="accent1"/>
        </w:tcBorders>
      </w:tcPr>
    </w:tblStylePr>
    <w:tblStylePr w:type="band1Horz">
      <w:tblPr/>
      <w:tcPr>
        <w:tcBorders>
          <w:top w:val="single" w:sz="8" w:space="0" w:color="2FBFCA" w:themeColor="accent1"/>
          <w:left w:val="single" w:sz="8" w:space="0" w:color="2FBFCA" w:themeColor="accent1"/>
          <w:bottom w:val="single" w:sz="8" w:space="0" w:color="2FBFCA" w:themeColor="accent1"/>
          <w:right w:val="single" w:sz="8" w:space="0" w:color="2FBFCA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FBFCA" w:themeColor="accent1"/>
        <w:left w:val="single" w:sz="8" w:space="0" w:color="2FBFCA" w:themeColor="accent1"/>
        <w:bottom w:val="single" w:sz="8" w:space="0" w:color="2FBFCA" w:themeColor="accent1"/>
        <w:right w:val="single" w:sz="8" w:space="0" w:color="2FBFC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FBFC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2FBFC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FBFC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FBFC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F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F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FBFCA" w:themeColor="accent1"/>
        <w:left w:val="single" w:sz="8" w:space="0" w:color="2FBFCA" w:themeColor="accent1"/>
        <w:bottom w:val="single" w:sz="8" w:space="0" w:color="2FBFCA" w:themeColor="accent1"/>
        <w:right w:val="single" w:sz="8" w:space="0" w:color="2FBFCA" w:themeColor="accent1"/>
        <w:insideH w:val="single" w:sz="8" w:space="0" w:color="2FBFCA" w:themeColor="accent1"/>
        <w:insideV w:val="single" w:sz="8" w:space="0" w:color="2FBFCA" w:themeColor="accent1"/>
      </w:tblBorders>
    </w:tblPr>
    <w:tcPr>
      <w:shd w:val="clear" w:color="auto" w:fill="CAEFF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F2F5" w:themeFill="accent1" w:themeFillTint="33"/>
      </w:tcPr>
    </w:tblStylePr>
    <w:tblStylePr w:type="band1Vert">
      <w:tblPr/>
      <w:tcPr>
        <w:shd w:val="clear" w:color="auto" w:fill="95E0E6" w:themeFill="accent1" w:themeFillTint="7F"/>
      </w:tcPr>
    </w:tblStylePr>
    <w:tblStylePr w:type="band1Horz">
      <w:tblPr/>
      <w:tcPr>
        <w:tcBorders>
          <w:insideH w:val="single" w:sz="6" w:space="0" w:color="2FBFCA" w:themeColor="accent1"/>
          <w:insideV w:val="single" w:sz="6" w:space="0" w:color="2FBFCA" w:themeColor="accent1"/>
        </w:tcBorders>
        <w:shd w:val="clear" w:color="auto" w:fill="95E0E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Grid-Accent1">
    <w:name w:val="Light Grid Accent 1"/>
    <w:basedOn w:val="TableNormal"/>
    <w:uiPriority w:val="62"/>
    <w:rsid w:val="00DD04C0"/>
    <w:tblPr>
      <w:tblStyleRowBandSize w:val="1"/>
      <w:tblStyleColBandSize w:val="1"/>
      <w:tblBorders>
        <w:top w:val="single" w:sz="8" w:space="0" w:color="2FBFCA" w:themeColor="accent1"/>
        <w:left w:val="single" w:sz="8" w:space="0" w:color="2FBFCA" w:themeColor="accent1"/>
        <w:bottom w:val="single" w:sz="8" w:space="0" w:color="2FBFCA" w:themeColor="accent1"/>
        <w:right w:val="single" w:sz="8" w:space="0" w:color="2FBFCA" w:themeColor="accent1"/>
        <w:insideH w:val="single" w:sz="8" w:space="0" w:color="2FBFCA" w:themeColor="accent1"/>
        <w:insideV w:val="single" w:sz="8" w:space="0" w:color="2FBFC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BFCA" w:themeColor="accent1"/>
          <w:left w:val="single" w:sz="8" w:space="0" w:color="2FBFCA" w:themeColor="accent1"/>
          <w:bottom w:val="single" w:sz="18" w:space="0" w:color="2FBFCA" w:themeColor="accent1"/>
          <w:right w:val="single" w:sz="8" w:space="0" w:color="2FBFCA" w:themeColor="accent1"/>
          <w:insideH w:val="nil"/>
          <w:insideV w:val="single" w:sz="8" w:space="0" w:color="2FBFC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FBFCA" w:themeColor="accent1"/>
          <w:left w:val="single" w:sz="8" w:space="0" w:color="2FBFCA" w:themeColor="accent1"/>
          <w:bottom w:val="single" w:sz="8" w:space="0" w:color="2FBFCA" w:themeColor="accent1"/>
          <w:right w:val="single" w:sz="8" w:space="0" w:color="2FBFCA" w:themeColor="accent1"/>
          <w:insideH w:val="nil"/>
          <w:insideV w:val="single" w:sz="8" w:space="0" w:color="2FBFC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BFCA" w:themeColor="accent1"/>
          <w:left w:val="single" w:sz="8" w:space="0" w:color="2FBFCA" w:themeColor="accent1"/>
          <w:bottom w:val="single" w:sz="8" w:space="0" w:color="2FBFCA" w:themeColor="accent1"/>
          <w:right w:val="single" w:sz="8" w:space="0" w:color="2FBFCA" w:themeColor="accent1"/>
        </w:tcBorders>
      </w:tcPr>
    </w:tblStylePr>
    <w:tblStylePr w:type="band1Vert">
      <w:tblPr/>
      <w:tcPr>
        <w:tcBorders>
          <w:top w:val="single" w:sz="8" w:space="0" w:color="2FBFCA" w:themeColor="accent1"/>
          <w:left w:val="single" w:sz="8" w:space="0" w:color="2FBFCA" w:themeColor="accent1"/>
          <w:bottom w:val="single" w:sz="8" w:space="0" w:color="2FBFCA" w:themeColor="accent1"/>
          <w:right w:val="single" w:sz="8" w:space="0" w:color="2FBFCA" w:themeColor="accent1"/>
        </w:tcBorders>
        <w:shd w:val="clear" w:color="auto" w:fill="CAEFF2" w:themeFill="accent1" w:themeFillTint="3F"/>
      </w:tcPr>
    </w:tblStylePr>
    <w:tblStylePr w:type="band1Horz">
      <w:tblPr/>
      <w:tcPr>
        <w:tcBorders>
          <w:top w:val="single" w:sz="8" w:space="0" w:color="2FBFCA" w:themeColor="accent1"/>
          <w:left w:val="single" w:sz="8" w:space="0" w:color="2FBFCA" w:themeColor="accent1"/>
          <w:bottom w:val="single" w:sz="8" w:space="0" w:color="2FBFCA" w:themeColor="accent1"/>
          <w:right w:val="single" w:sz="8" w:space="0" w:color="2FBFCA" w:themeColor="accent1"/>
          <w:insideV w:val="single" w:sz="8" w:space="0" w:color="2FBFCA" w:themeColor="accent1"/>
        </w:tcBorders>
        <w:shd w:val="clear" w:color="auto" w:fill="CAEFF2" w:themeFill="accent1" w:themeFillTint="3F"/>
      </w:tcPr>
    </w:tblStylePr>
    <w:tblStylePr w:type="band2Horz">
      <w:tblPr/>
      <w:tcPr>
        <w:tcBorders>
          <w:top w:val="single" w:sz="8" w:space="0" w:color="2FBFCA" w:themeColor="accent1"/>
          <w:left w:val="single" w:sz="8" w:space="0" w:color="2FBFCA" w:themeColor="accent1"/>
          <w:bottom w:val="single" w:sz="8" w:space="0" w:color="2FBFCA" w:themeColor="accent1"/>
          <w:right w:val="single" w:sz="8" w:space="0" w:color="2FBFCA" w:themeColor="accent1"/>
          <w:insideV w:val="single" w:sz="8" w:space="0" w:color="2FBFCA" w:themeColor="accent1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92D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handirasegaran.github.io/wt-and-network-lab-sem-9/WT%20Ex%201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handirasegaran/wt-and-network-lab-sem-9/tree/main/WT%20Ex%201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2FBFCA"/>
      </a:accent1>
      <a:accent2>
        <a:srgbClr val="336699"/>
      </a:accent2>
      <a:accent3>
        <a:srgbClr val="666666"/>
      </a:accent3>
      <a:accent4>
        <a:srgbClr val="999999"/>
      </a:accent4>
      <a:accent5>
        <a:srgbClr val="808080"/>
      </a:accent5>
      <a:accent6>
        <a:srgbClr val="99CC6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FAC6B0-46FB-455D-BD77-89902EC77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3</TotalTime>
  <Pages>15</Pages>
  <Words>1232</Words>
  <Characters>13288</Characters>
  <Application>Microsoft Office Word</Application>
  <DocSecurity>0</DocSecurity>
  <Lines>110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>Imagine</Company>
  <LinksUpToDate>false</LinksUpToDate>
  <CharactersWithSpaces>14492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Chandirasegaran Ilangovane</dc:creator>
  <cp:lastModifiedBy>Chandirasegaran Ilangovane</cp:lastModifiedBy>
  <cp:revision>4</cp:revision>
  <cp:lastPrinted>2013-10-25T13:55:00Z</cp:lastPrinted>
  <dcterms:created xsi:type="dcterms:W3CDTF">2023-11-16T18:23:00Z</dcterms:created>
  <dcterms:modified xsi:type="dcterms:W3CDTF">2023-11-16T18:25:00Z</dcterms:modified>
</cp:coreProperties>
</file>